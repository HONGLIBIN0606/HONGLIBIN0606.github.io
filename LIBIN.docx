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5D458B" w:rsidP="00AE68A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155575</wp:posOffset>
                  </wp:positionV>
                  <wp:extent cx="1651000" cy="1468755"/>
                  <wp:effectExtent l="0" t="0" r="635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79759ee3d6d55fbc343ff2265224f4a20a4dd29.jpg"/>
                          <pic:cNvPicPr/>
                        </pic:nvPicPr>
                        <pic:blipFill rotWithShape="1">
                          <a:blip r:embed="rId11"/>
                          <a:srcRect l="-4913" t="1241" r="4913" b="-1241"/>
                          <a:stretch/>
                        </pic:blipFill>
                        <pic:spPr>
                          <a:xfrm>
                            <a:off x="0" y="0"/>
                            <a:ext cx="1651000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5D458B" w:rsidP="00AE68A8">
            <w:pPr>
              <w:pStyle w:val="Title"/>
            </w:pPr>
            <w:r>
              <w:t>LIBIN</w:t>
            </w:r>
            <w:r w:rsidR="00E77B5E" w:rsidRPr="00AE68A8">
              <w:br/>
            </w:r>
            <w:r>
              <w:t>HONG</w:t>
            </w:r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p w:rsidR="00E77B5E" w:rsidRPr="00AE68A8" w:rsidRDefault="005D458B" w:rsidP="009B591F">
            <w:r>
              <w:t>31/2/2019</w:t>
            </w:r>
          </w:p>
          <w:p w:rsidR="00E77B5E" w:rsidRPr="00AE68A8" w:rsidRDefault="005D458B" w:rsidP="009B591F">
            <w:pPr>
              <w:pStyle w:val="Contact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tomato</w:t>
            </w:r>
          </w:p>
          <w:p w:rsidR="00E77B5E" w:rsidRPr="00AE68A8" w:rsidRDefault="005D458B" w:rsidP="009B591F">
            <w:pPr>
              <w:pStyle w:val="Contact"/>
            </w:pPr>
            <w:r>
              <w:t>ONE WORLD ONE DREAM</w:t>
            </w:r>
          </w:p>
          <w:p w:rsidR="00E77B5E" w:rsidRPr="00AE68A8" w:rsidRDefault="005D458B" w:rsidP="009B591F">
            <w:pPr>
              <w:pStyle w:val="Contact"/>
            </w:pPr>
            <w:r>
              <w:t>WLJ NEW RESOURCE COMPANY</w:t>
            </w:r>
          </w:p>
        </w:tc>
        <w:tc>
          <w:tcPr>
            <w:tcW w:w="3301" w:type="dxa"/>
            <w:vAlign w:val="bottom"/>
          </w:tcPr>
          <w:p w:rsidR="005D458B" w:rsidRPr="00AE68A8" w:rsidRDefault="005D458B" w:rsidP="009B591F">
            <w:pPr>
              <w:pStyle w:val="Contact"/>
            </w:pPr>
            <w:r>
              <w:t>STAR STREET</w:t>
            </w:r>
          </w:p>
          <w:p w:rsidR="00E77B5E" w:rsidRPr="00AE68A8" w:rsidRDefault="005D458B" w:rsidP="009B591F">
            <w:pPr>
              <w:pStyle w:val="Contact"/>
            </w:pPr>
            <w:r>
              <w:t>JINJIANG QUANZHOU FUJIAN PROVINCE</w:t>
            </w:r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Default="00E77B5E" w:rsidP="009B591F">
            <w:pPr>
              <w:pStyle w:val="Heading1"/>
            </w:pPr>
            <w:r w:rsidRPr="00AE68A8">
              <w:t xml:space="preserve">Dear </w:t>
            </w:r>
            <w:r w:rsidR="005D458B">
              <w:t>TOMATO</w:t>
            </w:r>
          </w:p>
          <w:p w:rsidR="005D458B" w:rsidRPr="005D458B" w:rsidRDefault="005D458B" w:rsidP="005D458B">
            <w:r>
              <w:t xml:space="preserve">I AM </w:t>
            </w:r>
            <w:r w:rsidR="00E06DF5">
              <w:t>HONG LIBIN,A FRESHMAN JUST GRADUATE FROM TSING HUA UNIVERSITY,REALLY WANT TO GET THE CHANCE TO SERVE A POSITION IN YOUR COMPANY.I HAVE DREAMED OF WORKING UNDER YOUR GUIDANCE FOR A LONG TIME,THEREFORE,I WORKED HARD IN MY COLLEGE AND I GOT THE SCHOLARSHIP AIMOST EVERY YEAR.BY THE WAY,THERE IS THE RECOMMEDING LETTER WRITTEN FROM OUR HEADMASTER ENCLOSED,HOPING THAT YOU CAN HAVE A LOOK.</w:t>
            </w:r>
            <w:r w:rsidR="00CA6AE4">
              <w:t>ALL IN ALL,I AM REALLY EAGER TO GET INTO YOUR COMPANY,HOPING THAT YOU CAN SERVE ME ONE CHANCE TOPROVE MY DETERMINATION.</w:t>
            </w:r>
          </w:p>
          <w:p w:rsidR="00E77B5E" w:rsidRPr="00AE68A8" w:rsidRDefault="00E77B5E" w:rsidP="005D458B"/>
          <w:sdt>
            <w:sdtPr>
              <w:id w:val="877970023"/>
              <w:placeholder>
                <w:docPart w:val="6AF2E6A5B1964D499D9ACCD1DC12FF65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:rsidR="00E77B5E" w:rsidRPr="00AE68A8" w:rsidRDefault="005D458B" w:rsidP="00AE68A8">
            <w:r>
              <w:t>HONG LIBIN</w:t>
            </w:r>
          </w:p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1B1E0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E77B5E" w:rsidP="00AE68A8">
            <w:pPr>
              <w:pStyle w:val="Information"/>
            </w:pPr>
          </w:p>
          <w:p w:rsidR="00E77B5E" w:rsidRPr="00AE68A8" w:rsidRDefault="00CA6AE4" w:rsidP="00AE68A8">
            <w:pPr>
              <w:pStyle w:val="Information"/>
            </w:pPr>
            <w:r>
              <w:t>JINJIANG FUJIAN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  <w:bookmarkStart w:id="0" w:name="_GoBack"/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bookmarkEnd w:id="0"/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21A54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CA6AE4" w:rsidP="00AE68A8">
            <w:pPr>
              <w:pStyle w:val="Information"/>
            </w:pPr>
            <w:r>
              <w:t>12456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3C066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CA6AE4" w:rsidP="00AE68A8">
            <w:pPr>
              <w:pStyle w:val="Information"/>
            </w:pPr>
            <w:r>
              <w:t>WWW.1105279314@QQ.COM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E672F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CA6AE4" w:rsidP="00AE68A8">
            <w:pPr>
              <w:pStyle w:val="Information"/>
            </w:pPr>
            <w:r>
              <w:t>WWW.4399.COM</w:t>
            </w: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287D" w:rsidRDefault="00D0287D" w:rsidP="00590471">
      <w:r>
        <w:separator/>
      </w:r>
    </w:p>
  </w:endnote>
  <w:endnote w:type="continuationSeparator" w:id="0">
    <w:p w:rsidR="00D0287D" w:rsidRDefault="00D0287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287D" w:rsidRDefault="00D0287D" w:rsidP="00590471">
      <w:r>
        <w:separator/>
      </w:r>
    </w:p>
  </w:footnote>
  <w:footnote w:type="continuationSeparator" w:id="0">
    <w:p w:rsidR="00D0287D" w:rsidRDefault="00D0287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D3EBB3B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58B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8B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A6AE4"/>
    <w:rsid w:val="00CC1E8B"/>
    <w:rsid w:val="00CD2321"/>
    <w:rsid w:val="00CE1E3D"/>
    <w:rsid w:val="00D0287D"/>
    <w:rsid w:val="00D053FA"/>
    <w:rsid w:val="00D26515"/>
    <w:rsid w:val="00E06DF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530-Computing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AF2E6A5B1964D499D9ACCD1DC12FF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9EB7A-8B63-406D-97DF-E6D667084DB6}"/>
      </w:docPartPr>
      <w:docPartBody>
        <w:p w:rsidR="00000000" w:rsidRDefault="00D9790E">
          <w:pPr>
            <w:pStyle w:val="6AF2E6A5B1964D499D9ACCD1DC12FF65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0E"/>
    <w:rsid w:val="00D9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759FAD33A84004831C0FA918AAE767">
    <w:name w:val="56759FAD33A84004831C0FA918AAE767"/>
  </w:style>
  <w:style w:type="paragraph" w:customStyle="1" w:styleId="1452E8AD6CBB4C938C3E38C85015CB1A">
    <w:name w:val="1452E8AD6CBB4C938C3E38C85015CB1A"/>
  </w:style>
  <w:style w:type="paragraph" w:customStyle="1" w:styleId="918EB73C5A1D4B909ABF67818F1700B8">
    <w:name w:val="918EB73C5A1D4B909ABF67818F1700B8"/>
  </w:style>
  <w:style w:type="paragraph" w:customStyle="1" w:styleId="6D37471907FA4D629B66031359C24783">
    <w:name w:val="6D37471907FA4D629B66031359C24783"/>
  </w:style>
  <w:style w:type="paragraph" w:customStyle="1" w:styleId="2007E1BA03504A78ABED1D3AA659ED56">
    <w:name w:val="2007E1BA03504A78ABED1D3AA659ED56"/>
  </w:style>
  <w:style w:type="paragraph" w:customStyle="1" w:styleId="7C5CBCF318624AF39BF6AE526939ECEF">
    <w:name w:val="7C5CBCF318624AF39BF6AE526939ECEF"/>
  </w:style>
  <w:style w:type="paragraph" w:customStyle="1" w:styleId="68638D8385D64C44BE2D882065FFD99F">
    <w:name w:val="68638D8385D64C44BE2D882065FFD99F"/>
  </w:style>
  <w:style w:type="paragraph" w:customStyle="1" w:styleId="A2A06A16842B4179AC150921E754D72A">
    <w:name w:val="A2A06A16842B4179AC150921E754D72A"/>
  </w:style>
  <w:style w:type="paragraph" w:customStyle="1" w:styleId="CF75D8D98F804AF58294ED646DE8FE8C">
    <w:name w:val="CF75D8D98F804AF58294ED646DE8FE8C"/>
  </w:style>
  <w:style w:type="paragraph" w:customStyle="1" w:styleId="DE6DDF0BF39F4B388B328C1604B73B27">
    <w:name w:val="DE6DDF0BF39F4B388B328C1604B73B27"/>
  </w:style>
  <w:style w:type="paragraph" w:customStyle="1" w:styleId="6AF2E6A5B1964D499D9ACCD1DC12FF65">
    <w:name w:val="6AF2E6A5B1964D499D9ACCD1DC12FF65"/>
  </w:style>
  <w:style w:type="paragraph" w:customStyle="1" w:styleId="1C7DFCEF86654BBD80D4B506D5B91FE1">
    <w:name w:val="1C7DFCEF86654BBD80D4B506D5B91FE1"/>
  </w:style>
  <w:style w:type="paragraph" w:customStyle="1" w:styleId="EF8B7C3A1BCC4BAAAD79BC99EFD12D0A">
    <w:name w:val="EF8B7C3A1BCC4BAAAD79BC99EFD12D0A"/>
  </w:style>
  <w:style w:type="paragraph" w:customStyle="1" w:styleId="50E1E48A820D4D4993981B2F8BD040C7">
    <w:name w:val="50E1E48A820D4D4993981B2F8BD040C7"/>
  </w:style>
  <w:style w:type="paragraph" w:customStyle="1" w:styleId="86F9EF41CD2240AEAED8EFABD5BABB59">
    <w:name w:val="86F9EF41CD2240AEAED8EFABD5BABB59"/>
  </w:style>
  <w:style w:type="paragraph" w:customStyle="1" w:styleId="61DCE4F8E8B945CD956162A44025346E">
    <w:name w:val="61DCE4F8E8B945CD956162A44025346E"/>
  </w:style>
  <w:style w:type="paragraph" w:customStyle="1" w:styleId="D5FA87AD89574568ADA02207CDB7210F">
    <w:name w:val="D5FA87AD89574568ADA02207CDB721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6D0BB59-8E0B-4740-B51A-038BAF199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2019-10-03T05:18:00Z</dcterms:created>
  <dcterms:modified xsi:type="dcterms:W3CDTF">2019-10-03T06:00:00Z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